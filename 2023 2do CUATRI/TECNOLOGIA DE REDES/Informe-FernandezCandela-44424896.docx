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C133D" w14:textId="77777777" w:rsidR="004F6670" w:rsidRPr="00830F89" w:rsidRDefault="00FE456A" w:rsidP="00830F89">
      <w:pPr>
        <w:jc w:val="center"/>
        <w:rPr>
          <w:b/>
          <w:bCs/>
          <w:sz w:val="36"/>
          <w:szCs w:val="36"/>
          <w:u w:val="single"/>
        </w:rPr>
      </w:pPr>
      <w:r w:rsidRPr="00830F89">
        <w:rPr>
          <w:b/>
          <w:bCs/>
          <w:sz w:val="36"/>
          <w:szCs w:val="36"/>
          <w:u w:val="single"/>
        </w:rPr>
        <w:t>Informe</w:t>
      </w:r>
      <w:r w:rsidR="00830F89" w:rsidRPr="00830F89">
        <w:rPr>
          <w:b/>
          <w:bCs/>
          <w:sz w:val="36"/>
          <w:szCs w:val="36"/>
          <w:u w:val="single"/>
        </w:rPr>
        <w:t xml:space="preserve"> laboratorio</w:t>
      </w:r>
      <w:r w:rsidRPr="00830F89">
        <w:rPr>
          <w:b/>
          <w:bCs/>
          <w:sz w:val="36"/>
          <w:szCs w:val="36"/>
          <w:u w:val="single"/>
        </w:rPr>
        <w:t>:</w:t>
      </w:r>
    </w:p>
    <w:p w14:paraId="503ADC02" w14:textId="77777777" w:rsidR="00830F89" w:rsidRDefault="00FE456A" w:rsidP="00830F89">
      <w:pPr>
        <w:jc w:val="center"/>
        <w:rPr>
          <w:b/>
          <w:bCs/>
          <w:sz w:val="36"/>
          <w:szCs w:val="36"/>
          <w:u w:val="single"/>
        </w:rPr>
      </w:pPr>
      <w:r w:rsidRPr="00830F89">
        <w:rPr>
          <w:b/>
          <w:bCs/>
          <w:sz w:val="36"/>
          <w:szCs w:val="36"/>
          <w:u w:val="single"/>
        </w:rPr>
        <w:t>T</w:t>
      </w:r>
      <w:r w:rsidR="00830F89">
        <w:rPr>
          <w:b/>
          <w:bCs/>
          <w:sz w:val="36"/>
          <w:szCs w:val="36"/>
          <w:u w:val="single"/>
        </w:rPr>
        <w:t>rabajo Práctico</w:t>
      </w:r>
      <w:r w:rsidRPr="00830F89">
        <w:rPr>
          <w:b/>
          <w:bCs/>
          <w:sz w:val="36"/>
          <w:szCs w:val="36"/>
          <w:u w:val="single"/>
        </w:rPr>
        <w:t xml:space="preserve"> de conectividad </w:t>
      </w:r>
    </w:p>
    <w:p w14:paraId="7D171230" w14:textId="77777777" w:rsidR="006C70C3" w:rsidRPr="00830F89" w:rsidRDefault="00830F89" w:rsidP="00830F89">
      <w:pPr>
        <w:jc w:val="center"/>
        <w:rPr>
          <w:b/>
          <w:bCs/>
          <w:sz w:val="36"/>
          <w:szCs w:val="36"/>
          <w:u w:val="single"/>
        </w:rPr>
      </w:pPr>
      <w:r w:rsidRPr="00830F89">
        <w:rPr>
          <w:b/>
          <w:bCs/>
          <w:sz w:val="36"/>
          <w:szCs w:val="36"/>
          <w:u w:val="single"/>
        </w:rPr>
        <w:t>U</w:t>
      </w:r>
      <w:r w:rsidR="00FE456A" w:rsidRPr="00830F89">
        <w:rPr>
          <w:b/>
          <w:bCs/>
          <w:sz w:val="36"/>
          <w:szCs w:val="36"/>
          <w:u w:val="single"/>
        </w:rPr>
        <w:t>tilización del Simulador de Redes</w:t>
      </w:r>
    </w:p>
    <w:p w14:paraId="7921B6FE" w14:textId="1CB90874" w:rsidR="00FE456A" w:rsidRPr="00AB6888" w:rsidRDefault="006E329E">
      <w:pPr>
        <w:rPr>
          <w:sz w:val="36"/>
          <w:szCs w:val="36"/>
        </w:rPr>
      </w:pPr>
      <w:proofErr w:type="gramStart"/>
      <w:r w:rsidRPr="00AB6888">
        <w:rPr>
          <w:sz w:val="36"/>
          <w:szCs w:val="36"/>
        </w:rPr>
        <w:t>DNI :</w:t>
      </w:r>
      <w:proofErr w:type="gramEnd"/>
      <w:r w:rsidRPr="00AB6888">
        <w:rPr>
          <w:sz w:val="36"/>
          <w:szCs w:val="36"/>
        </w:rPr>
        <w:t xml:space="preserve"> </w:t>
      </w:r>
      <w:r w:rsidRPr="00AB6888">
        <w:rPr>
          <w:sz w:val="36"/>
          <w:szCs w:val="36"/>
        </w:rPr>
        <w:fldChar w:fldCharType="begin">
          <w:ffData>
            <w:name w:val="Texto11"/>
            <w:enabled/>
            <w:calcOnExit w:val="0"/>
            <w:textInput>
              <w:type w:val="number"/>
              <w:maxLength w:val="8"/>
              <w:format w:val="0"/>
            </w:textInput>
          </w:ffData>
        </w:fldChar>
      </w:r>
      <w:bookmarkStart w:id="0" w:name="Texto11"/>
      <w:r w:rsidRPr="00AB6888">
        <w:rPr>
          <w:sz w:val="36"/>
          <w:szCs w:val="36"/>
        </w:rPr>
        <w:instrText xml:space="preserve"> FORMTEXT </w:instrText>
      </w:r>
      <w:r w:rsidRPr="00AB6888">
        <w:rPr>
          <w:sz w:val="36"/>
          <w:szCs w:val="36"/>
        </w:rPr>
      </w:r>
      <w:r w:rsidRPr="00AB6888">
        <w:rPr>
          <w:sz w:val="36"/>
          <w:szCs w:val="36"/>
        </w:rPr>
        <w:fldChar w:fldCharType="separate"/>
      </w:r>
      <w:r w:rsidR="00596D16">
        <w:rPr>
          <w:noProof/>
          <w:sz w:val="36"/>
          <w:szCs w:val="36"/>
        </w:rPr>
        <w:t>44424896</w:t>
      </w:r>
      <w:r w:rsidRPr="00AB6888">
        <w:rPr>
          <w:sz w:val="36"/>
          <w:szCs w:val="36"/>
        </w:rPr>
        <w:fldChar w:fldCharType="end"/>
      </w:r>
      <w:bookmarkEnd w:id="0"/>
    </w:p>
    <w:p w14:paraId="1D761C58" w14:textId="22A30AD2" w:rsidR="006E329E" w:rsidRPr="00AB6888" w:rsidRDefault="006E329E">
      <w:pPr>
        <w:rPr>
          <w:sz w:val="36"/>
          <w:szCs w:val="36"/>
        </w:rPr>
      </w:pPr>
      <w:r w:rsidRPr="00AB6888">
        <w:rPr>
          <w:sz w:val="36"/>
          <w:szCs w:val="36"/>
        </w:rPr>
        <w:t xml:space="preserve">Apellido y Nombre: </w:t>
      </w:r>
      <w:r w:rsidRPr="00AB6888">
        <w:rPr>
          <w:sz w:val="36"/>
          <w:szCs w:val="36"/>
        </w:rPr>
        <w:fldChar w:fldCharType="begin">
          <w:ffData>
            <w:name w:val="Texto12"/>
            <w:enabled/>
            <w:calcOnExit w:val="0"/>
            <w:textInput/>
          </w:ffData>
        </w:fldChar>
      </w:r>
      <w:bookmarkStart w:id="1" w:name="Texto12"/>
      <w:r w:rsidRPr="00AB6888">
        <w:rPr>
          <w:sz w:val="36"/>
          <w:szCs w:val="36"/>
        </w:rPr>
        <w:instrText xml:space="preserve"> FORMTEXT </w:instrText>
      </w:r>
      <w:r w:rsidRPr="00AB6888">
        <w:rPr>
          <w:sz w:val="36"/>
          <w:szCs w:val="36"/>
        </w:rPr>
      </w:r>
      <w:r w:rsidRPr="00AB6888">
        <w:rPr>
          <w:sz w:val="36"/>
          <w:szCs w:val="36"/>
        </w:rPr>
        <w:fldChar w:fldCharType="separate"/>
      </w:r>
      <w:r w:rsidR="00596D16">
        <w:rPr>
          <w:noProof/>
          <w:sz w:val="36"/>
          <w:szCs w:val="36"/>
        </w:rPr>
        <w:t>Fernández Candela</w:t>
      </w:r>
      <w:r w:rsidRPr="00AB6888">
        <w:rPr>
          <w:sz w:val="36"/>
          <w:szCs w:val="36"/>
        </w:rPr>
        <w:fldChar w:fldCharType="end"/>
      </w:r>
      <w:bookmarkEnd w:id="1"/>
    </w:p>
    <w:p w14:paraId="572A2F5D" w14:textId="77777777" w:rsidR="006E329E" w:rsidRPr="00AB6888" w:rsidRDefault="006E329E">
      <w:pPr>
        <w:rPr>
          <w:sz w:val="36"/>
          <w:szCs w:val="36"/>
        </w:rPr>
      </w:pPr>
      <w:r w:rsidRPr="00AB6888">
        <w:rPr>
          <w:sz w:val="36"/>
          <w:szCs w:val="36"/>
        </w:rPr>
        <w:t xml:space="preserve">Carrera:  </w:t>
      </w:r>
      <w:r w:rsidRPr="00AB6888">
        <w:rPr>
          <w:sz w:val="36"/>
          <w:szCs w:val="36"/>
        </w:rPr>
        <w:fldChar w:fldCharType="begin">
          <w:ffData>
            <w:name w:val="Listadesplegable1"/>
            <w:enabled/>
            <w:calcOnExit w:val="0"/>
            <w:ddList>
              <w:listEntry w:val="Tecnicatura en Desarrollo WEB"/>
              <w:listEntry w:val="Tecnicatura en Desarrollo Mobile"/>
            </w:ddList>
          </w:ffData>
        </w:fldChar>
      </w:r>
      <w:bookmarkStart w:id="2" w:name="Listadesplegable1"/>
      <w:r w:rsidRPr="00AB6888">
        <w:rPr>
          <w:sz w:val="36"/>
          <w:szCs w:val="36"/>
        </w:rPr>
        <w:instrText xml:space="preserve"> FORMDROPDOWN </w:instrText>
      </w:r>
      <w:r w:rsidR="00350268">
        <w:rPr>
          <w:sz w:val="36"/>
          <w:szCs w:val="36"/>
        </w:rPr>
      </w:r>
      <w:r w:rsidR="00350268">
        <w:rPr>
          <w:sz w:val="36"/>
          <w:szCs w:val="36"/>
        </w:rPr>
        <w:fldChar w:fldCharType="separate"/>
      </w:r>
      <w:r w:rsidRPr="00AB6888">
        <w:rPr>
          <w:sz w:val="36"/>
          <w:szCs w:val="36"/>
        </w:rPr>
        <w:fldChar w:fldCharType="end"/>
      </w:r>
      <w:bookmarkEnd w:id="2"/>
    </w:p>
    <w:p w14:paraId="0867E2FF" w14:textId="77777777" w:rsidR="00FE456A" w:rsidRDefault="00FE456A"/>
    <w:tbl>
      <w:tblPr>
        <w:tblStyle w:val="Tablanormal1"/>
        <w:tblW w:w="0" w:type="auto"/>
        <w:tblLook w:val="04A0" w:firstRow="1" w:lastRow="0" w:firstColumn="1" w:lastColumn="0" w:noHBand="0" w:noVBand="1"/>
      </w:tblPr>
      <w:tblGrid>
        <w:gridCol w:w="645"/>
        <w:gridCol w:w="7849"/>
      </w:tblGrid>
      <w:tr w:rsidR="00FE456A" w14:paraId="14C82BF7" w14:textId="77777777" w:rsidTr="00201E1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147C0CCF" w14:textId="77777777" w:rsidR="00FE456A" w:rsidRDefault="00FE456A">
            <w:r>
              <w:t>1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040F34" w14:textId="77777777" w:rsidR="00FE456A" w:rsidRPr="004F6670" w:rsidRDefault="00FE456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</w:rPr>
            </w:pPr>
            <w:r w:rsidRPr="004F6670">
              <w:rPr>
                <w:b w:val="0"/>
                <w:bCs w:val="0"/>
              </w:rPr>
              <w:t>Indicar el tipo de red que se simuló en el software. Describir brevemente abajo.</w:t>
            </w:r>
          </w:p>
        </w:tc>
      </w:tr>
      <w:tr w:rsidR="00FE456A" w14:paraId="4C83CAE4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5E4B4FC3" w14:textId="77777777" w:rsidR="00FE456A" w:rsidRDefault="00FE456A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FCC0D" w14:textId="3620C6F6" w:rsidR="00FE456A" w:rsidRDefault="00286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….</w:t>
            </w:r>
            <w:proofErr w:type="gramEnd"/>
            <w:r w:rsidR="00830F89">
              <w:fldChar w:fldCharType="begin">
                <w:ffData>
                  <w:name w:val="Texto1"/>
                  <w:enabled/>
                  <w:calcOnExit w:val="0"/>
                  <w:textInput/>
                </w:ffData>
              </w:fldChar>
            </w:r>
            <w:bookmarkStart w:id="3" w:name="Texto1"/>
            <w:r w:rsidR="00830F89">
              <w:instrText xml:space="preserve"> FORMTEXT </w:instrText>
            </w:r>
            <w:r w:rsidR="00830F89">
              <w:fldChar w:fldCharType="separate"/>
            </w:r>
            <w:r w:rsidR="00350268">
              <w:t xml:space="preserve">De </w:t>
            </w:r>
            <w:proofErr w:type="spellStart"/>
            <w:r w:rsidR="00350268">
              <w:t>router</w:t>
            </w:r>
            <w:proofErr w:type="spellEnd"/>
            <w:r w:rsidR="00350268">
              <w:t xml:space="preserve"> a </w:t>
            </w:r>
            <w:proofErr w:type="spellStart"/>
            <w:r w:rsidR="00350268">
              <w:t>router</w:t>
            </w:r>
            <w:proofErr w:type="spellEnd"/>
            <w:r w:rsidR="00350268">
              <w:t xml:space="preserve"> se utiliza la red WAN y con las pc se utiliza la red LAN.</w:t>
            </w:r>
            <w:r w:rsidR="00830F89">
              <w:fldChar w:fldCharType="end"/>
            </w:r>
            <w:bookmarkEnd w:id="3"/>
          </w:p>
        </w:tc>
      </w:tr>
      <w:tr w:rsidR="00FE456A" w14:paraId="37153631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770B6132" w14:textId="77777777" w:rsidR="00FE456A" w:rsidRDefault="00FE456A" w:rsidP="001F0CA2">
            <w:r>
              <w:t>2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9CA93D" w14:textId="77777777" w:rsidR="00FE456A" w:rsidRDefault="00286410" w:rsidP="001F0C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 iniciar la configuración del router, ¿Cuál es la configuración por defecto que viene el Router?</w:t>
            </w:r>
          </w:p>
        </w:tc>
      </w:tr>
      <w:tr w:rsidR="00FE456A" w14:paraId="03ACD15A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43CCD602" w14:textId="77777777" w:rsidR="00FE456A" w:rsidRDefault="00FE456A" w:rsidP="001F0CA2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3AED42" w14:textId="227D8EA8" w:rsidR="00FE456A" w:rsidRDefault="00286410" w:rsidP="001F0C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t>….</w:t>
            </w:r>
            <w:proofErr w:type="gramEnd"/>
            <w:r w:rsidR="00830F89">
              <w:fldChar w:fldCharType="begin">
                <w:ffData>
                  <w:name w:val="Texto2"/>
                  <w:enabled/>
                  <w:calcOnExit w:val="0"/>
                  <w:textInput/>
                </w:ffData>
              </w:fldChar>
            </w:r>
            <w:bookmarkStart w:id="4" w:name="Texto2"/>
            <w:r w:rsidR="00830F89">
              <w:instrText xml:space="preserve"> FORMTEXT </w:instrText>
            </w:r>
            <w:r w:rsidR="00830F89">
              <w:fldChar w:fldCharType="separate"/>
            </w:r>
            <w:r w:rsidR="001F4B8F">
              <w:t>La configuración que viene por defecto es la del modo fábrica</w:t>
            </w:r>
            <w:r w:rsidR="00350268">
              <w:t>.</w:t>
            </w:r>
            <w:r w:rsidR="00830F89">
              <w:fldChar w:fldCharType="end"/>
            </w:r>
            <w:bookmarkEnd w:id="4"/>
          </w:p>
        </w:tc>
      </w:tr>
      <w:tr w:rsidR="00FE456A" w14:paraId="59E0D6E1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17E80B0B" w14:textId="77777777" w:rsidR="00FE456A" w:rsidRDefault="00FE456A" w:rsidP="001F0CA2">
            <w:r>
              <w:t>3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C51F4" w14:textId="77777777" w:rsidR="00FE456A" w:rsidRDefault="00286410" w:rsidP="001F0C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¿Cómo se denomina el modo inicial cuando aparece el símbolo “&gt;”?</w:t>
            </w:r>
          </w:p>
        </w:tc>
      </w:tr>
      <w:tr w:rsidR="00FE456A" w14:paraId="03E80762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21A05C64" w14:textId="77777777" w:rsidR="00FE456A" w:rsidRDefault="00FE456A" w:rsidP="001F0CA2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53C53" w14:textId="45D67ADA" w:rsidR="00FE456A" w:rsidRDefault="00830F89" w:rsidP="001F0CA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o3"/>
                  <w:enabled/>
                  <w:calcOnExit w:val="0"/>
                  <w:textInput/>
                </w:ffData>
              </w:fldChar>
            </w:r>
            <w:bookmarkStart w:id="5" w:name="Texto3"/>
            <w:r>
              <w:instrText xml:space="preserve"> FORMTEXT </w:instrText>
            </w:r>
            <w:r>
              <w:fldChar w:fldCharType="separate"/>
            </w:r>
            <w:r w:rsidR="001F4B8F">
              <w:rPr>
                <w:noProof/>
              </w:rPr>
              <w:t>Se denomina configuración de modo usuario</w:t>
            </w:r>
            <w:r w:rsidR="00350268">
              <w:rPr>
                <w:noProof/>
              </w:rPr>
              <w:t>.</w:t>
            </w:r>
            <w:r>
              <w:fldChar w:fldCharType="end"/>
            </w:r>
            <w:bookmarkEnd w:id="5"/>
          </w:p>
        </w:tc>
      </w:tr>
      <w:tr w:rsidR="00286410" w14:paraId="401D022C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776FFC29" w14:textId="77777777" w:rsidR="00286410" w:rsidRDefault="00286410" w:rsidP="00286410">
            <w:r>
              <w:t>4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9AEA0" w14:textId="77777777" w:rsidR="00286410" w:rsidRDefault="00286410" w:rsidP="00286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¿Cómo se denomina el modo inicial cuando aparece el símbolo “#”?</w:t>
            </w:r>
          </w:p>
        </w:tc>
      </w:tr>
      <w:tr w:rsidR="00286410" w14:paraId="3A1BD056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33E927DA" w14:textId="77777777" w:rsidR="00286410" w:rsidRDefault="00286410" w:rsidP="00286410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AAB62E" w14:textId="01C43A89" w:rsidR="00286410" w:rsidRDefault="00830F89" w:rsidP="00286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o4"/>
                  <w:enabled/>
                  <w:calcOnExit w:val="0"/>
                  <w:textInput/>
                </w:ffData>
              </w:fldChar>
            </w:r>
            <w:bookmarkStart w:id="6" w:name="Texto4"/>
            <w:r>
              <w:instrText xml:space="preserve"> FORMTEXT </w:instrText>
            </w:r>
            <w:r>
              <w:fldChar w:fldCharType="separate"/>
            </w:r>
            <w:r w:rsidR="001F4B8F">
              <w:rPr>
                <w:noProof/>
              </w:rPr>
              <w:t>Se denomina modo privilegiado.</w:t>
            </w:r>
            <w:r>
              <w:fldChar w:fldCharType="end"/>
            </w:r>
            <w:bookmarkEnd w:id="6"/>
          </w:p>
        </w:tc>
      </w:tr>
      <w:tr w:rsidR="00286410" w14:paraId="07A6A14F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581453F9" w14:textId="77777777" w:rsidR="00286410" w:rsidRDefault="00286410" w:rsidP="00286410">
            <w:r>
              <w:t>5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66468" w14:textId="77777777" w:rsidR="00286410" w:rsidRDefault="00286410" w:rsidP="00286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¿Cuál es el comando utilizado para</w:t>
            </w:r>
            <w:r w:rsidR="003C2ECF">
              <w:t xml:space="preserve"> </w:t>
            </w:r>
            <w:r>
              <w:t>pasar de un modo a otro según las preguntas anteriores?</w:t>
            </w:r>
          </w:p>
        </w:tc>
      </w:tr>
      <w:tr w:rsidR="00286410" w14:paraId="0EC8C8D8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1E86F7AB" w14:textId="77777777" w:rsidR="00286410" w:rsidRDefault="00286410" w:rsidP="00286410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815CA" w14:textId="71A7909A" w:rsidR="00286410" w:rsidRDefault="00830F89" w:rsidP="00286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o5"/>
                  <w:enabled/>
                  <w:calcOnExit w:val="0"/>
                  <w:textInput/>
                </w:ffData>
              </w:fldChar>
            </w:r>
            <w:bookmarkStart w:id="7" w:name="Texto5"/>
            <w:r>
              <w:instrText xml:space="preserve"> FORMTEXT </w:instrText>
            </w:r>
            <w:r>
              <w:fldChar w:fldCharType="separate"/>
            </w:r>
            <w:r w:rsidR="001F4B8F">
              <w:t xml:space="preserve">El comando para pasar de un modo a otro es </w:t>
            </w:r>
            <w:r w:rsidR="00350268">
              <w:t>"</w:t>
            </w:r>
            <w:proofErr w:type="spellStart"/>
            <w:r w:rsidR="001F4B8F">
              <w:t>enable</w:t>
            </w:r>
            <w:proofErr w:type="spellEnd"/>
            <w:r w:rsidR="00350268">
              <w:t>"</w:t>
            </w:r>
            <w:r>
              <w:fldChar w:fldCharType="end"/>
            </w:r>
            <w:bookmarkEnd w:id="7"/>
          </w:p>
        </w:tc>
      </w:tr>
      <w:tr w:rsidR="00286410" w14:paraId="0C888C09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47CDAD82" w14:textId="77777777" w:rsidR="00286410" w:rsidRDefault="00286410" w:rsidP="00286410">
            <w:r>
              <w:t>6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6200E" w14:textId="77777777" w:rsidR="00286410" w:rsidRDefault="00286410" w:rsidP="00286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¿Cuál es el comando a utilizar para ingresar en el modo de configuración global?</w:t>
            </w:r>
          </w:p>
        </w:tc>
      </w:tr>
      <w:tr w:rsidR="00286410" w14:paraId="4D8B6FA6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6D70EBAA" w14:textId="77777777" w:rsidR="00286410" w:rsidRDefault="00286410" w:rsidP="00286410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0DD404" w14:textId="2FCA2862" w:rsidR="00286410" w:rsidRDefault="00830F89" w:rsidP="00286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o6"/>
                  <w:enabled/>
                  <w:calcOnExit w:val="0"/>
                  <w:textInput/>
                </w:ffData>
              </w:fldChar>
            </w:r>
            <w:bookmarkStart w:id="8" w:name="Texto6"/>
            <w:r>
              <w:instrText xml:space="preserve"> FORMTEXT </w:instrText>
            </w:r>
            <w:r>
              <w:fldChar w:fldCharType="separate"/>
            </w:r>
            <w:r w:rsidR="00EA056F">
              <w:rPr>
                <w:noProof/>
              </w:rPr>
              <w:t xml:space="preserve">Para ingresar en el modo de configuración global es </w:t>
            </w:r>
            <w:r w:rsidR="00350268">
              <w:rPr>
                <w:noProof/>
              </w:rPr>
              <w:t>"</w:t>
            </w:r>
            <w:r w:rsidR="00EA056F">
              <w:rPr>
                <w:noProof/>
              </w:rPr>
              <w:t>configure terminal</w:t>
            </w:r>
            <w:r w:rsidR="00350268">
              <w:rPr>
                <w:noProof/>
              </w:rPr>
              <w:t>"</w:t>
            </w:r>
            <w:r>
              <w:fldChar w:fldCharType="end"/>
            </w:r>
            <w:bookmarkEnd w:id="8"/>
          </w:p>
        </w:tc>
      </w:tr>
      <w:tr w:rsidR="00286410" w14:paraId="55823375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7947171B" w14:textId="77777777" w:rsidR="00286410" w:rsidRDefault="00286410" w:rsidP="00286410">
            <w:r>
              <w:t>7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E64EA" w14:textId="77777777" w:rsidR="00286410" w:rsidRDefault="00286410" w:rsidP="00286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¿Cuál es el comando para configurar una interface XXX genéricamente?</w:t>
            </w:r>
          </w:p>
        </w:tc>
      </w:tr>
      <w:tr w:rsidR="00286410" w14:paraId="465D5F18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7EFCF028" w14:textId="77777777" w:rsidR="00286410" w:rsidRDefault="00286410" w:rsidP="00286410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63ADF" w14:textId="6807EC87" w:rsidR="00286410" w:rsidRDefault="00830F89" w:rsidP="00286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o7"/>
                  <w:enabled/>
                  <w:calcOnExit w:val="0"/>
                  <w:textInput/>
                </w:ffData>
              </w:fldChar>
            </w:r>
            <w:bookmarkStart w:id="9" w:name="Texto7"/>
            <w:r>
              <w:instrText xml:space="preserve"> FORMTEXT </w:instrText>
            </w:r>
            <w:r>
              <w:fldChar w:fldCharType="separate"/>
            </w:r>
            <w:r w:rsidR="00EA056F">
              <w:rPr>
                <w:noProof/>
              </w:rPr>
              <w:t xml:space="preserve">para configurar una interface genericamente, el comando es </w:t>
            </w:r>
            <w:r w:rsidR="00350268">
              <w:rPr>
                <w:noProof/>
              </w:rPr>
              <w:t>"</w:t>
            </w:r>
            <w:r w:rsidR="00EA056F">
              <w:rPr>
                <w:noProof/>
              </w:rPr>
              <w:t xml:space="preserve">interface </w:t>
            </w:r>
            <w:r w:rsidR="00350268">
              <w:rPr>
                <w:noProof/>
              </w:rPr>
              <w:t>(tipo) (numero", por ejemplo en el que realizamos fue "interface gigabitethernet 0/0" y luego "interface serial 0/3/0"</w:t>
            </w:r>
            <w:r>
              <w:fldChar w:fldCharType="end"/>
            </w:r>
            <w:bookmarkEnd w:id="9"/>
          </w:p>
        </w:tc>
      </w:tr>
      <w:tr w:rsidR="00286410" w14:paraId="5A52B429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0715ECA5" w14:textId="77777777" w:rsidR="00286410" w:rsidRDefault="00286410" w:rsidP="00286410">
            <w:r>
              <w:t>8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243002" w14:textId="77777777" w:rsidR="00286410" w:rsidRDefault="00286410" w:rsidP="00286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¿Cuáles son los parámetros mínimos a configurar dentro de la inteface?</w:t>
            </w:r>
          </w:p>
        </w:tc>
      </w:tr>
      <w:tr w:rsidR="00286410" w14:paraId="783B084E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31D6776A" w14:textId="77777777" w:rsidR="00286410" w:rsidRDefault="00286410" w:rsidP="00286410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FF447" w14:textId="4EDA9E08" w:rsidR="00286410" w:rsidRDefault="00830F89" w:rsidP="00286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o8"/>
                  <w:enabled/>
                  <w:calcOnExit w:val="0"/>
                  <w:textInput/>
                </w:ffData>
              </w:fldChar>
            </w:r>
            <w:bookmarkStart w:id="10" w:name="Texto8"/>
            <w:r>
              <w:instrText xml:space="preserve"> FORMTEXT </w:instrText>
            </w:r>
            <w:r>
              <w:fldChar w:fldCharType="separate"/>
            </w:r>
            <w:r w:rsidR="00EA056F">
              <w:rPr>
                <w:noProof/>
              </w:rPr>
              <w:t>Los parámetros mínimos para configurar dentro de la interface son address y mascara</w:t>
            </w:r>
            <w:r>
              <w:fldChar w:fldCharType="end"/>
            </w:r>
            <w:bookmarkEnd w:id="10"/>
          </w:p>
        </w:tc>
      </w:tr>
      <w:tr w:rsidR="00286410" w14:paraId="575F8F3A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0BBA813D" w14:textId="77777777" w:rsidR="00286410" w:rsidRDefault="00286410" w:rsidP="00286410">
            <w:r>
              <w:lastRenderedPageBreak/>
              <w:t>9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CC007" w14:textId="77777777" w:rsidR="00286410" w:rsidRDefault="00286410" w:rsidP="00286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¿Qué datos necesito configurar en los equipos terminales?</w:t>
            </w:r>
          </w:p>
        </w:tc>
      </w:tr>
      <w:tr w:rsidR="00286410" w14:paraId="04B13CDD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0806973D" w14:textId="77777777" w:rsidR="00286410" w:rsidRDefault="00286410" w:rsidP="00286410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E4B99A" w14:textId="06464B85" w:rsidR="00286410" w:rsidRDefault="00830F89" w:rsidP="00286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o9"/>
                  <w:enabled/>
                  <w:calcOnExit w:val="0"/>
                  <w:textInput/>
                </w:ffData>
              </w:fldChar>
            </w:r>
            <w:bookmarkStart w:id="11" w:name="Texto9"/>
            <w:r>
              <w:instrText xml:space="preserve"> FORMTEXT </w:instrText>
            </w:r>
            <w:r>
              <w:fldChar w:fldCharType="separate"/>
            </w:r>
            <w:r w:rsidR="00350268">
              <w:rPr>
                <w:noProof/>
              </w:rPr>
              <w:t>Para configurar en los equipos terminales (PC) necesitamos ingresar la direccion ip, la máscara y el default gateway.</w:t>
            </w:r>
            <w:r>
              <w:fldChar w:fldCharType="end"/>
            </w:r>
            <w:bookmarkEnd w:id="11"/>
          </w:p>
        </w:tc>
      </w:tr>
      <w:tr w:rsidR="00286410" w14:paraId="527E61FA" w14:textId="77777777" w:rsidTr="00201E1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1E789DC3" w14:textId="77777777" w:rsidR="00286410" w:rsidRDefault="00286410" w:rsidP="00286410">
            <w:r>
              <w:t>10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91384" w14:textId="77777777" w:rsidR="00286410" w:rsidRDefault="00286410" w:rsidP="00286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¿Cuál es el objetivo principal de éste práctico – describa brevemente?</w:t>
            </w:r>
          </w:p>
        </w:tc>
      </w:tr>
      <w:tr w:rsidR="00286410" w14:paraId="646B3688" w14:textId="77777777" w:rsidTr="00201E1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  <w:tcBorders>
              <w:right w:val="single" w:sz="4" w:space="0" w:color="auto"/>
            </w:tcBorders>
          </w:tcPr>
          <w:p w14:paraId="5581A868" w14:textId="77777777" w:rsidR="00286410" w:rsidRDefault="00286410" w:rsidP="00286410">
            <w:r>
              <w:t>Rta.:</w:t>
            </w:r>
          </w:p>
        </w:tc>
        <w:tc>
          <w:tcPr>
            <w:tcW w:w="78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68FE5" w14:textId="36860FC2" w:rsidR="00286410" w:rsidRDefault="00830F89" w:rsidP="00286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fldChar w:fldCharType="begin">
                <w:ffData>
                  <w:name w:val="Texto10"/>
                  <w:enabled/>
                  <w:calcOnExit w:val="0"/>
                  <w:textInput/>
                </w:ffData>
              </w:fldChar>
            </w:r>
            <w:bookmarkStart w:id="12" w:name="Texto10"/>
            <w:r>
              <w:instrText xml:space="preserve"> FORMTEXT </w:instrText>
            </w:r>
            <w:r>
              <w:fldChar w:fldCharType="separate"/>
            </w:r>
            <w:r w:rsidR="00350268">
              <w:rPr>
                <w:noProof/>
              </w:rPr>
              <w:t xml:space="preserve">El objetivo principal de este practico es poder aplicar los conocimientos teoricos sobre redes en una practica que simula ser real.  </w:t>
            </w:r>
            <w:r>
              <w:fldChar w:fldCharType="end"/>
            </w:r>
            <w:bookmarkEnd w:id="12"/>
          </w:p>
        </w:tc>
      </w:tr>
      <w:tr w:rsidR="00830F89" w14:paraId="52CD8410" w14:textId="77777777" w:rsidTr="00830F8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</w:tcPr>
          <w:p w14:paraId="0017E04B" w14:textId="77777777" w:rsidR="00830F89" w:rsidRDefault="00830F89" w:rsidP="006A4568">
            <w:r>
              <w:t>11</w:t>
            </w:r>
          </w:p>
        </w:tc>
        <w:tc>
          <w:tcPr>
            <w:tcW w:w="7849" w:type="dxa"/>
          </w:tcPr>
          <w:p w14:paraId="2F044B67" w14:textId="77777777" w:rsidR="00830F89" w:rsidRDefault="00830F89" w:rsidP="006A45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Realice una Captura de Pantalla del diagrama de Red Final del Trabajo Práctico </w:t>
            </w:r>
          </w:p>
        </w:tc>
      </w:tr>
      <w:tr w:rsidR="00830F89" w14:paraId="1A6831A3" w14:textId="77777777" w:rsidTr="00830F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5" w:type="dxa"/>
          </w:tcPr>
          <w:p w14:paraId="31503287" w14:textId="77777777" w:rsidR="00830F89" w:rsidRDefault="00830F89" w:rsidP="006A4568">
            <w:r>
              <w:t>Rta.:</w:t>
            </w:r>
          </w:p>
        </w:tc>
        <w:sdt>
          <w:sdtPr>
            <w:id w:val="-224763055"/>
            <w:picture/>
          </w:sdtPr>
          <w:sdtEndPr/>
          <w:sdtContent>
            <w:tc>
              <w:tcPr>
                <w:tcW w:w="7849" w:type="dxa"/>
              </w:tcPr>
              <w:p w14:paraId="6CAF4147" w14:textId="77777777" w:rsidR="00830F89" w:rsidRDefault="00830F89" w:rsidP="00830F89">
                <w:pPr>
                  <w:jc w:val="center"/>
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</w:pPr>
                <w:r>
                  <w:rPr>
                    <w:noProof/>
                  </w:rPr>
                  <w:drawing>
                    <wp:inline distT="0" distB="0" distL="0" distR="0" wp14:anchorId="348FCC3F" wp14:editId="50A89CF4">
                      <wp:extent cx="4747260" cy="3154345"/>
                      <wp:effectExtent l="0" t="0" r="0" b="8255"/>
                      <wp:docPr id="1" name="Imagen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Imagen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824213" cy="320547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sdtContent>
        </w:sdt>
      </w:tr>
    </w:tbl>
    <w:p w14:paraId="2A4502F9" w14:textId="77777777" w:rsidR="00FE456A" w:rsidRDefault="00FE456A"/>
    <w:sectPr w:rsidR="00FE456A">
      <w:headerReference w:type="default" r:id="rId8"/>
      <w:footerReference w:type="default" r:id="rId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5222A" w14:textId="77777777" w:rsidR="00596D16" w:rsidRDefault="00596D16" w:rsidP="00286410">
      <w:pPr>
        <w:spacing w:after="0" w:line="240" w:lineRule="auto"/>
      </w:pPr>
      <w:r>
        <w:separator/>
      </w:r>
    </w:p>
  </w:endnote>
  <w:endnote w:type="continuationSeparator" w:id="0">
    <w:p w14:paraId="595FBD02" w14:textId="77777777" w:rsidR="00596D16" w:rsidRDefault="00596D16" w:rsidP="002864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549C00" w14:textId="77777777" w:rsidR="004F6670" w:rsidRDefault="00AB6888" w:rsidP="00AB6888">
    <w:pPr>
      <w:pStyle w:val="Piedepgina"/>
      <w:jc w:val="center"/>
    </w:pPr>
    <w:r>
      <w:rPr>
        <w:noProof/>
      </w:rPr>
      <w:drawing>
        <wp:inline distT="0" distB="0" distL="0" distR="0" wp14:anchorId="44812A28" wp14:editId="2A3B1A99">
          <wp:extent cx="638470" cy="486601"/>
          <wp:effectExtent l="0" t="0" r="9525" b="8890"/>
          <wp:docPr id="781058953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81058953" name="Imagen 78105895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52849" cy="497559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421A4" w14:textId="77777777" w:rsidR="00596D16" w:rsidRDefault="00596D16" w:rsidP="00286410">
      <w:pPr>
        <w:spacing w:after="0" w:line="240" w:lineRule="auto"/>
      </w:pPr>
      <w:r>
        <w:separator/>
      </w:r>
    </w:p>
  </w:footnote>
  <w:footnote w:type="continuationSeparator" w:id="0">
    <w:p w14:paraId="6E7A374B" w14:textId="77777777" w:rsidR="00596D16" w:rsidRDefault="00596D16" w:rsidP="002864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BA4E68" w14:textId="77777777" w:rsidR="00286410" w:rsidRDefault="00201E18">
    <w:pPr>
      <w:pStyle w:val="Encabezado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9271A3" wp14:editId="3D1E703A">
          <wp:simplePos x="0" y="0"/>
          <wp:positionH relativeFrom="column">
            <wp:posOffset>5252085</wp:posOffset>
          </wp:positionH>
          <wp:positionV relativeFrom="paragraph">
            <wp:posOffset>-325755</wp:posOffset>
          </wp:positionV>
          <wp:extent cx="1144270" cy="655955"/>
          <wp:effectExtent l="0" t="0" r="0" b="0"/>
          <wp:wrapNone/>
          <wp:docPr id="2030484247" name="Imagen 1" descr="Interfaz de usuario gráfica, Aplicación, PowerPoint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30484247" name="Imagen 1" descr="Interfaz de usuario gráfica, Aplicación, PowerPoint&#10;&#10;Descripción generada automáticamente"/>
                  <pic:cNvPicPr/>
                </pic:nvPicPr>
                <pic:blipFill rotWithShape="1">
                  <a:blip r:embed="rId1">
                    <a:alphaModFix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Texturizer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4320" t="24006" r="24018" b="23356"/>
                  <a:stretch/>
                </pic:blipFill>
                <pic:spPr bwMode="auto">
                  <a:xfrm>
                    <a:off x="0" y="0"/>
                    <a:ext cx="1144270" cy="65595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53C43E35" wp14:editId="2A9348A1">
          <wp:simplePos x="0" y="0"/>
          <wp:positionH relativeFrom="column">
            <wp:posOffset>4040703</wp:posOffset>
          </wp:positionH>
          <wp:positionV relativeFrom="paragraph">
            <wp:posOffset>-325044</wp:posOffset>
          </wp:positionV>
          <wp:extent cx="1211720" cy="671832"/>
          <wp:effectExtent l="0" t="0" r="7620" b="0"/>
          <wp:wrapNone/>
          <wp:docPr id="668880292" name="Imagen 1" descr="Dell computadora red redes hardware hardware computadora, computadora, Red de computadoras, electrónica, computadora 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ell computadora red redes hardware hardware computadora, computadora, Red de computadoras, electrónica, computadora 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1720" cy="6718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86410">
      <w:rPr>
        <w:noProof/>
      </w:rPr>
      <w:drawing>
        <wp:anchor distT="0" distB="0" distL="114300" distR="114300" simplePos="0" relativeHeight="251658240" behindDoc="1" locked="0" layoutInCell="1" allowOverlap="1" wp14:anchorId="6F560600" wp14:editId="52313312">
          <wp:simplePos x="0" y="0"/>
          <wp:positionH relativeFrom="column">
            <wp:posOffset>-536275</wp:posOffset>
          </wp:positionH>
          <wp:positionV relativeFrom="paragraph">
            <wp:posOffset>-186277</wp:posOffset>
          </wp:positionV>
          <wp:extent cx="1513840" cy="426085"/>
          <wp:effectExtent l="0" t="0" r="0" b="0"/>
          <wp:wrapTight wrapText="bothSides">
            <wp:wrapPolygon edited="0">
              <wp:start x="0" y="0"/>
              <wp:lineTo x="0" y="20280"/>
              <wp:lineTo x="21201" y="20280"/>
              <wp:lineTo x="21201" y="0"/>
              <wp:lineTo x="0" y="0"/>
            </wp:wrapPolygon>
          </wp:wrapTight>
          <wp:docPr id="2008874007" name="Imagen 1" descr="Interfaz de usuario gráfica, Aplicación, Correo electrónic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08874007" name="Imagen 1" descr="Interfaz de usuario gráfica, Aplicación, Correo electrónico&#10;&#10;Descripción generada automáticamente"/>
                  <pic:cNvPicPr/>
                </pic:nvPicPr>
                <pic:blipFill rotWithShape="1"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274" t="8311" r="41608" b="87626"/>
                  <a:stretch/>
                </pic:blipFill>
                <pic:spPr bwMode="auto">
                  <a:xfrm>
                    <a:off x="0" y="0"/>
                    <a:ext cx="1513840" cy="42608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86410">
      <w:tab/>
      <w:t>TRABAJO PRACTICO DE LABORATORIO - REDES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ocumentProtection w:edit="forms" w:enforcement="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D16"/>
    <w:rsid w:val="001F4B8F"/>
    <w:rsid w:val="00201E18"/>
    <w:rsid w:val="00286410"/>
    <w:rsid w:val="00350268"/>
    <w:rsid w:val="003C2ECF"/>
    <w:rsid w:val="004F6670"/>
    <w:rsid w:val="00506A88"/>
    <w:rsid w:val="00596D16"/>
    <w:rsid w:val="006C70C3"/>
    <w:rsid w:val="006E329E"/>
    <w:rsid w:val="00830F89"/>
    <w:rsid w:val="00A5318D"/>
    <w:rsid w:val="00AB6888"/>
    <w:rsid w:val="00B03328"/>
    <w:rsid w:val="00E033E4"/>
    <w:rsid w:val="00EA056F"/>
    <w:rsid w:val="00F834D5"/>
    <w:rsid w:val="00FE456A"/>
    <w:rsid w:val="00FE50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68A222"/>
  <w15:chartTrackingRefBased/>
  <w15:docId w15:val="{1D318BC0-E2C0-426C-B342-720E076065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FE45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1">
    <w:name w:val="Plain Table 1"/>
    <w:basedOn w:val="Tablanormal"/>
    <w:uiPriority w:val="41"/>
    <w:rsid w:val="00FE456A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2864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86410"/>
    <w:rPr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8641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86410"/>
    <w:rPr>
      <w:lang w:val="es-ES"/>
    </w:rPr>
  </w:style>
  <w:style w:type="character" w:styleId="Hipervnculo">
    <w:name w:val="Hyperlink"/>
    <w:basedOn w:val="Fuentedeprrafopredeter"/>
    <w:uiPriority w:val="99"/>
    <w:unhideWhenUsed/>
    <w:rsid w:val="004F667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F66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tof\OneDrive\Documentos\2023%202do%20CUATRI\TECNOLOGIA%20DE%20REDES\Informe-Tp-Conectividad--CandelaFernandez44424896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E2CC66-475C-4C3D-B1D3-764A7A303B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Informe-Tp-Conectividad--CandelaFernandez44424896.dotx</Template>
  <TotalTime>266</TotalTime>
  <Pages>2</Pages>
  <Words>331</Words>
  <Characters>1825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Nito Fernandez</dc:creator>
  <cp:keywords/>
  <dc:description/>
  <cp:lastModifiedBy>Nito Fernandez</cp:lastModifiedBy>
  <cp:revision>1</cp:revision>
  <dcterms:created xsi:type="dcterms:W3CDTF">2023-09-30T10:53:00Z</dcterms:created>
  <dcterms:modified xsi:type="dcterms:W3CDTF">2023-09-30T15:21:00Z</dcterms:modified>
</cp:coreProperties>
</file>